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rFonts w:ascii="Times New Roman" w:hAnsi="Times New Roman"/>
          <w:b/>
          <w:sz w:val="40"/>
        </w:rPr>
        <w:t>PRACTICUM – 2</w:t>
      </w:r>
      <w:bookmarkStart w:id="0" w:name="_GoBack"/>
      <w:bookmarkEnd w:id="0"/>
      <w:r>
        <w:rPr>
          <w:rFonts w:ascii="Times New Roman" w:hAnsi="Times New Roman"/>
          <w:b/>
          <w:sz w:val="40"/>
        </w:rPr>
        <w:t>REPORT</w:t>
      </w:r>
    </w:p>
    <w:p>
      <w:pPr>
        <w:jc w:val="center"/>
      </w:pPr>
      <w:r>
        <w:rPr>
          <w:rFonts w:ascii="Times New Roman" w:hAnsi="Times New Roman"/>
          <w:b/>
          <w:sz w:val="32"/>
        </w:rPr>
        <w:t>DESIGN THINKING PROJECT</w:t>
      </w:r>
    </w:p>
    <w:p/>
    <w:p>
      <w:pPr>
        <w:jc w:val="center"/>
      </w:pPr>
      <w:r>
        <w:rPr>
          <w:rFonts w:ascii="Times New Roman" w:hAnsi="Times New Roman"/>
          <w:b/>
          <w:sz w:val="36"/>
        </w:rPr>
        <w:t>CAMPUS CANTEEN PRE-ORDER APP</w:t>
      </w:r>
    </w:p>
    <w:p/>
    <w:p>
      <w:pPr>
        <w:jc w:val="center"/>
      </w:pPr>
      <w:r>
        <w:rPr>
          <w:rFonts w:ascii="Times New Roman" w:hAnsi="Times New Roman"/>
          <w:b/>
          <w:sz w:val="28"/>
        </w:rPr>
        <w:t>Submitted By</w:t>
      </w:r>
    </w:p>
    <w:p>
      <w:pPr>
        <w:jc w:val="center"/>
      </w:pPr>
      <w:r>
        <w:rPr>
          <w:rFonts w:ascii="Times New Roman" w:hAnsi="Times New Roman"/>
          <w:b/>
          <w:sz w:val="28"/>
        </w:rPr>
        <w:t>Yashika Shri</w:t>
      </w:r>
    </w:p>
    <w:p>
      <w:pPr>
        <w:jc w:val="center"/>
      </w:pPr>
      <w:r>
        <w:rPr>
          <w:rFonts w:ascii="Times New Roman" w:hAnsi="Times New Roman"/>
          <w:b/>
          <w:sz w:val="26"/>
        </w:rPr>
        <w:t>Register No.: 261CB025</w:t>
      </w:r>
    </w:p>
    <w:p>
      <w:pPr>
        <w:jc w:val="center"/>
      </w:pPr>
      <w:r>
        <w:rPr>
          <w:rFonts w:ascii="Times New Roman" w:hAnsi="Times New Roman"/>
          <w:b/>
          <w:sz w:val="26"/>
        </w:rPr>
        <w:t>Class: BCA</w:t>
      </w:r>
    </w:p>
    <w:p/>
    <w:p>
      <w:pPr>
        <w:jc w:val="center"/>
      </w:pPr>
      <w:r>
        <w:rPr>
          <w:rFonts w:ascii="Times New Roman" w:hAnsi="Times New Roman"/>
          <w:b/>
          <w:sz w:val="26"/>
        </w:rPr>
        <w:t>Date: 17 August 2026</w:t>
      </w:r>
    </w:p>
    <w:p>
      <w:r>
        <w:br w:type="page"/>
      </w:r>
    </w:p>
    <w:p>
      <w:r>
        <w:rPr>
          <w:rFonts w:ascii="Times New Roman" w:hAnsi="Times New Roman"/>
          <w:b/>
          <w:sz w:val="30"/>
        </w:rPr>
        <w:t>1.Introduction</w:t>
      </w:r>
    </w:p>
    <w:p>
      <w:pPr>
        <w:spacing w:after="120"/>
        <w:jc w:val="both"/>
      </w:pPr>
      <w:r>
        <w:t>The Campus Canteen Pre-Order App is a student-focused solution designed to reduce the time students spend waiting in long canteen queues. During short break periods, many students want to purchase food quickly but lose valuable break time because of crowding and slow ordering. The proposed app allows students to view food items, select their choices, place an order before reaching the canteen, and check the status of the order. The project follows a simple design-thinking approach by understanding the users, identifying the problem, generating ideas, creating a basic prototype, testing it, and improving the solution based on feedback.</w:t>
      </w:r>
    </w:p>
    <w:p>
      <w:r>
        <w:rPr>
          <w:rFonts w:ascii="Times New Roman" w:hAnsi="Times New Roman"/>
          <w:b/>
          <w:sz w:val="30"/>
        </w:rPr>
        <w:t>2.Empathize – User Research</w:t>
      </w:r>
    </w:p>
    <w:p>
      <w:pPr>
        <w:spacing w:after="120"/>
        <w:jc w:val="both"/>
      </w:pPr>
      <w:r>
        <w:t>The first stage focused on understanding the needs and difficulties of college students who use the campus canteen. Students commonly experience long queues during break time and need a faster way to order food. The research considered students as the primary users and focused on their ordering habits, time limitations, and need for convenience.</w:t>
      </w:r>
    </w:p>
    <w:p>
      <w:pPr>
        <w:pStyle w:val="27"/>
        <w:spacing w:after="60"/>
      </w:pPr>
      <w:r>
        <w:t>Target users: College students who regularly purchase food from the campus canteen.</w:t>
      </w:r>
    </w:p>
    <w:p>
      <w:pPr>
        <w:pStyle w:val="27"/>
        <w:spacing w:after="60"/>
      </w:pPr>
      <w:r>
        <w:t>Main need: A quick and convenient way to order food before reaching the canteen.</w:t>
      </w:r>
    </w:p>
    <w:p>
      <w:pPr>
        <w:pStyle w:val="27"/>
        <w:spacing w:after="60"/>
      </w:pPr>
      <w:r>
        <w:t>Common difficulty: Long queues during peak break periods.</w:t>
      </w:r>
    </w:p>
    <w:p>
      <w:pPr>
        <w:pStyle w:val="27"/>
        <w:spacing w:after="60"/>
      </w:pPr>
      <w:r>
        <w:t>Expected benefit: Faster ordering, reduced waiting, and better use of break time.</w:t>
      </w:r>
    </w:p>
    <w:p>
      <w:r>
        <w:rPr>
          <w:rFonts w:ascii="Times New Roman" w:hAnsi="Times New Roman"/>
          <w:b/>
          <w:sz w:val="30"/>
        </w:rPr>
        <w:t>3.Define – Problem Statement</w:t>
      </w:r>
    </w:p>
    <w:p>
      <w:pPr>
        <w:spacing w:after="120"/>
        <w:jc w:val="both"/>
      </w:pPr>
      <w:r>
        <w:t>College students need a way to order food before reaching the canteen because long queues make them waste their break time. The main user need is quick ordering and payment, while the major frustration is long waiting time.</w:t>
      </w:r>
    </w:p>
    <w:p>
      <w:pPr>
        <w:pStyle w:val="27"/>
        <w:spacing w:after="60"/>
      </w:pPr>
      <w:r>
        <w:t>Problem: Students spend too much time standing in canteen queues.</w:t>
      </w:r>
    </w:p>
    <w:p>
      <w:pPr>
        <w:pStyle w:val="27"/>
        <w:spacing w:after="60"/>
      </w:pPr>
      <w:r>
        <w:t>User need: Quick ordering and payment.</w:t>
      </w:r>
    </w:p>
    <w:p>
      <w:pPr>
        <w:pStyle w:val="27"/>
        <w:spacing w:after="60"/>
      </w:pPr>
      <w:r>
        <w:t>Main frustration: Long waiting time.</w:t>
      </w:r>
    </w:p>
    <w:p>
      <w:pPr>
        <w:pStyle w:val="27"/>
        <w:spacing w:after="60"/>
      </w:pPr>
      <w:r>
        <w:t>Design goal: Make food ordering faster, clearer, and more convenient.</w:t>
      </w:r>
    </w:p>
    <w:p>
      <w:r>
        <w:rPr>
          <w:rFonts w:ascii="Times New Roman" w:hAnsi="Times New Roman"/>
          <w:b/>
          <w:sz w:val="30"/>
        </w:rPr>
        <w:t>4. Ideate – Different Ideas</w:t>
      </w:r>
    </w:p>
    <w:p>
      <w:pPr>
        <w:spacing w:after="120"/>
        <w:jc w:val="both"/>
      </w:pPr>
      <w:r>
        <w:t>Several possible solutions were considered before selecting the final concept. The ideas were compared based on convenience, ease of use, and suitability for a college canteen.</w:t>
      </w:r>
    </w:p>
    <w:p>
      <w:pPr>
        <w:pStyle w:val="27"/>
        <w:spacing w:after="60"/>
      </w:pPr>
      <w:r>
        <w:t>Food pre-ordering – students place their food order before reaching the canteen.</w:t>
      </w:r>
    </w:p>
    <w:p>
      <w:pPr>
        <w:pStyle w:val="27"/>
        <w:spacing w:after="60"/>
      </w:pPr>
      <w:r>
        <w:t>QR-code ordering – students scan a QR code to access the ordering system.</w:t>
      </w:r>
    </w:p>
    <w:p>
      <w:pPr>
        <w:pStyle w:val="27"/>
        <w:spacing w:after="60"/>
      </w:pPr>
      <w:r>
        <w:t>Token-based ordering system – users receive a token for collecting their order.</w:t>
      </w:r>
    </w:p>
    <w:p>
      <w:pPr>
        <w:pStyle w:val="27"/>
        <w:spacing w:after="60"/>
      </w:pPr>
      <w:r>
        <w:t>Separate counter for online orders – pre-ordered food can be collected from a dedicated counter.</w:t>
      </w:r>
    </w:p>
    <w:p>
      <w:pPr>
        <w:pStyle w:val="27"/>
        <w:spacing w:after="60"/>
      </w:pPr>
      <w:r>
        <w:t>Live queue status – users can view the current queue or order progress.</w:t>
      </w:r>
    </w:p>
    <w:p>
      <w:pPr>
        <w:spacing w:after="120"/>
        <w:jc w:val="both"/>
      </w:pPr>
      <w:r>
        <w:t>Selected solution: Campus Canteen Pre-Order App. This solution combines the most useful features for students, especially pre-ordering, clear food categories, order visibility, and reduced waiting time.</w:t>
      </w:r>
    </w:p>
    <w:p>
      <w:r>
        <w:rPr>
          <w:rFonts w:ascii="Times New Roman" w:hAnsi="Times New Roman"/>
          <w:b/>
          <w:sz w:val="30"/>
        </w:rPr>
        <w:t>5. Prototype – Basic UI Sketches</w:t>
      </w:r>
    </w:p>
    <w:p>
      <w:pPr>
        <w:spacing w:after="120"/>
        <w:jc w:val="both"/>
      </w:pPr>
      <w:r>
        <w:t>A basic user-interface prototype was planned to demonstrate the main flow of the application. The prototype contains simple screens for Login, Home/Menu, Cart/Order, and Confirmation. The interface uses clear buttons, food categories, a visible shopping cart, and order-status information.</w:t>
      </w:r>
    </w:p>
    <w:p>
      <w:pPr>
        <w:pStyle w:val="27"/>
        <w:spacing w:after="60"/>
      </w:pPr>
      <w:r>
        <w:t>Login screen – provides access to the application.</w:t>
      </w:r>
    </w:p>
    <w:p>
      <w:pPr>
        <w:pStyle w:val="27"/>
        <w:spacing w:after="60"/>
      </w:pPr>
      <w:r>
        <w:t>Home/Menu screen – displays available food categories and items.</w:t>
      </w:r>
    </w:p>
    <w:p>
      <w:pPr>
        <w:pStyle w:val="27"/>
        <w:spacing w:after="60"/>
      </w:pPr>
      <w:r>
        <w:t>Cart/Order screen – allows users to review selected items before placing the order.</w:t>
      </w:r>
    </w:p>
    <w:p>
      <w:pPr>
        <w:pStyle w:val="27"/>
        <w:spacing w:after="60"/>
      </w:pPr>
      <w:r>
        <w:t>Confirmation screen – confirms that the order has been placed.</w:t>
      </w:r>
    </w:p>
    <w:p>
      <w:pPr>
        <w:pStyle w:val="27"/>
        <w:spacing w:after="60"/>
      </w:pPr>
      <w:r>
        <w:t>Order status – helps students understand the progress of their order.</w:t>
      </w:r>
    </w:p>
    <w:p>
      <w:r>
        <w:rPr>
          <w:rFonts w:ascii="Times New Roman" w:hAnsi="Times New Roman"/>
          <w:b/>
          <w:sz w:val="30"/>
        </w:rPr>
        <w:t>6.Test – User Feedback</w:t>
      </w:r>
    </w:p>
    <w:p>
      <w:pPr>
        <w:spacing w:after="120"/>
        <w:jc w:val="both"/>
      </w:pPr>
      <w:r>
        <w:t>The prototype was reviewed with a small number of users to identify usability problems. The feedback showed that some interface elements needed to be more visible and easier to understand.</w:t>
      </w:r>
    </w:p>
    <w:p>
      <w:pPr>
        <w:pStyle w:val="27"/>
        <w:spacing w:after="60"/>
      </w:pPr>
      <w:r>
        <w:t>User 1: Could not find the cart easily → Make the cart more visible.</w:t>
      </w:r>
    </w:p>
    <w:p>
      <w:pPr>
        <w:pStyle w:val="27"/>
        <w:spacing w:after="60"/>
      </w:pPr>
      <w:r>
        <w:t>User 2: Menu was confusing → Add clear food categories.</w:t>
      </w:r>
    </w:p>
    <w:p>
      <w:pPr>
        <w:pStyle w:val="27"/>
        <w:spacing w:after="60"/>
      </w:pPr>
      <w:r>
        <w:t>User 3: Could not understand order status → Add a clear status indicator.</w:t>
      </w:r>
    </w:p>
    <w:p>
      <w:pPr>
        <w:pStyle w:val="27"/>
        <w:spacing w:after="60"/>
      </w:pPr>
      <w:r>
        <w:t>Testing approach: Test the prototype with 2–3 users and collect their feedback.</w:t>
      </w:r>
    </w:p>
    <w:p>
      <w:r>
        <w:rPr>
          <w:rFonts w:ascii="Times New Roman" w:hAnsi="Times New Roman"/>
          <w:b/>
          <w:sz w:val="30"/>
        </w:rPr>
        <w:t>7. Final Solution and Improvements</w:t>
      </w:r>
    </w:p>
    <w:p>
      <w:pPr>
        <w:spacing w:after="120"/>
        <w:jc w:val="both"/>
      </w:pPr>
      <w:r>
        <w:t>Based on the feedback, the prototype was improved to make the ordering process simple and easy to understand. The improved design focuses on clear navigation, better visibility of important controls, and useful order information.</w:t>
      </w:r>
    </w:p>
    <w:p>
      <w:pPr>
        <w:pStyle w:val="27"/>
        <w:spacing w:after="60"/>
      </w:pPr>
      <w:r>
        <w:t>Easy food ordering before reaching the canteen.</w:t>
      </w:r>
    </w:p>
    <w:p>
      <w:pPr>
        <w:pStyle w:val="27"/>
        <w:spacing w:after="60"/>
      </w:pPr>
      <w:r>
        <w:t>Clear food categories for faster selection.</w:t>
      </w:r>
    </w:p>
    <w:p>
      <w:pPr>
        <w:pStyle w:val="27"/>
        <w:spacing w:after="60"/>
      </w:pPr>
      <w:r>
        <w:t>Visible shopping cart for easy access.</w:t>
      </w:r>
    </w:p>
    <w:p>
      <w:pPr>
        <w:pStyle w:val="27"/>
        <w:spacing w:after="60"/>
      </w:pPr>
      <w:r>
        <w:t>Clear order-status indicator.</w:t>
      </w:r>
    </w:p>
    <w:p>
      <w:pPr>
        <w:pStyle w:val="27"/>
        <w:spacing w:after="60"/>
      </w:pPr>
      <w:r>
        <w:t>Reduced waiting time at the canteen.</w:t>
      </w:r>
    </w:p>
    <w:p>
      <w:pPr>
        <w:pStyle w:val="27"/>
        <w:spacing w:after="60"/>
      </w:pPr>
      <w:r>
        <w:t>Overall goal: Help students save their valuable break time.</w:t>
      </w:r>
    </w:p>
    <w:p>
      <w:r>
        <w:rPr>
          <w:rFonts w:ascii="Times New Roman" w:hAnsi="Times New Roman"/>
          <w:b/>
          <w:sz w:val="30"/>
        </w:rPr>
        <w:t>8. Benefits of the Proposed App</w:t>
      </w:r>
    </w:p>
    <w:p>
      <w:pPr>
        <w:pStyle w:val="27"/>
        <w:spacing w:after="60"/>
      </w:pPr>
      <w:r>
        <w:t>Saves students' time during short breaks.</w:t>
      </w:r>
    </w:p>
    <w:p>
      <w:pPr>
        <w:pStyle w:val="27"/>
        <w:spacing w:after="60"/>
      </w:pPr>
      <w:r>
        <w:t>Reduces crowding and long queues at the canteen.</w:t>
      </w:r>
    </w:p>
    <w:p>
      <w:pPr>
        <w:pStyle w:val="27"/>
        <w:spacing w:after="60"/>
      </w:pPr>
      <w:r>
        <w:t>Makes food selection and ordering more convenient.</w:t>
      </w:r>
    </w:p>
    <w:p>
      <w:pPr>
        <w:pStyle w:val="27"/>
        <w:spacing w:after="60"/>
      </w:pPr>
      <w:r>
        <w:t>Provides better visibility of order progress.</w:t>
      </w:r>
    </w:p>
    <w:p>
      <w:pPr>
        <w:pStyle w:val="27"/>
        <w:spacing w:after="60"/>
      </w:pPr>
      <w:r>
        <w:t>Creates a smoother and more organized canteen experience.</w:t>
      </w:r>
    </w:p>
    <w:p>
      <w:pPr>
        <w:pStyle w:val="27"/>
        <w:spacing w:after="60"/>
      </w:pPr>
      <w:r>
        <w:t>Can help canteen staff manage pre-orders more efficiently.</w:t>
      </w:r>
    </w:p>
    <w:p>
      <w:r>
        <w:rPr>
          <w:rFonts w:ascii="Times New Roman" w:hAnsi="Times New Roman"/>
          <w:b/>
          <w:sz w:val="30"/>
        </w:rPr>
        <w:t>9. Conclusion</w:t>
      </w:r>
    </w:p>
    <w:p>
      <w:pPr>
        <w:spacing w:after="120"/>
        <w:jc w:val="both"/>
      </w:pPr>
      <w:r>
        <w:t>The Campus Canteen Pre-Order App provides a simple and practical solution to the problem of long waiting times in college canteens. By allowing students to order food before reaching the canteen, the app can reduce queue time and help students use their break more effectively. The project also demonstrates how design thinking can be used to understand users, identify a real problem, generate possible solutions, build a prototype, collect feedback, and improve the final design. With further development, the app could include online payment, real-time order tracking, notifications, and an admin panel for canteen staff.</w:t>
      </w:r>
    </w:p>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Times New Roman" w:eastAsia="ＭＳ 明朝" w:cs="Arial" w:hAnsi="Times New Roman"/>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Office</Application>
  <Pages>4</Pages>
  <Words>841</Words>
  <Characters>4628</Characters>
  <Lines>94</Lines>
  <Paragraphs>61</Paragraphs>
  <CharactersWithSpaces>5424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1</cp:revision>
  <dcterms:created xsi:type="dcterms:W3CDTF">2013-12-23T23:15:00Z</dcterms:created>
  <dcterms:modified xsi:type="dcterms:W3CDTF">2026-08-16T09:03:28Z</dcterms:modified>
</cp:coreProperties>
</file>